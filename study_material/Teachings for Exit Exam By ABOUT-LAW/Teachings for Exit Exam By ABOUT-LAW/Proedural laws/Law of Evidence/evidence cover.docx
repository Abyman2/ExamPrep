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3F45" w:rsidRPr="009130F9" w:rsidRDefault="00E33F45" w:rsidP="008B12F6">
      <w:pPr>
        <w:pStyle w:val="NoSpacing"/>
        <w:spacing w:line="360" w:lineRule="auto"/>
        <w:rPr>
          <w:rFonts w:ascii="Times New Roman" w:hAnsi="Times New Roman" w:cs="Times New Roman"/>
          <w:sz w:val="72"/>
          <w:szCs w:val="72"/>
        </w:rPr>
      </w:pPr>
      <w:r>
        <w:rPr>
          <w:noProof/>
        </w:rPr>
        <w:pict>
          <v:rect id="_x0000_s1026" style="position:absolute;margin-left:0;margin-top:0;width:641.75pt;height:64pt;z-index:251656192;mso-position-horizontal:center;mso-position-horizontal-relative:page;mso-position-vertical:bottom;mso-position-vertical-relative:page" o:allowincell="f" fillcolor="#4bacc6" strokecolor="#31849b">
            <w10:wrap anchorx="page" anchory="page"/>
          </v:rect>
        </w:pict>
      </w:r>
      <w:r>
        <w:rPr>
          <w:noProof/>
        </w:rPr>
        <w:pict>
          <v:rect id="_x0000_s1027" style="position:absolute;margin-left:0;margin-top:0;width:7.15pt;height:830.75pt;z-index:251659264;mso-position-horizontal-relative:page;mso-position-vertical-relative:page" o:allowincell="f" strokecolor="#31849b">
            <w10:wrap anchorx="margin" anchory="page"/>
          </v:rect>
        </w:pict>
      </w:r>
      <w:r>
        <w:rPr>
          <w:noProof/>
        </w:rPr>
        <w:pict>
          <v:rect id="_x0000_s1028" style="position:absolute;margin-left:0;margin-top:0;width:7.15pt;height:830.75pt;z-index:251658240;mso-position-horizontal-relative:page;mso-position-vertical-relative:page" o:allowincell="f" strokecolor="#31849b">
            <w10:wrap anchorx="page" anchory="page"/>
          </v:rect>
        </w:pict>
      </w:r>
      <w:r>
        <w:rPr>
          <w:noProof/>
        </w:rPr>
        <w:pict>
          <v:rect id="_x0000_s1029" style="position:absolute;margin-left:0;margin-top:0;width:641.75pt;height:64pt;z-index:251657216;mso-position-horizontal-relative:page;mso-position-vertical-relative:page" o:allowincell="f" fillcolor="#4bacc6" strokecolor="#31849b">
            <w10:wrap anchorx="page" anchory="margin"/>
          </v:rect>
        </w:pict>
      </w:r>
    </w:p>
    <w:p w:rsidR="00E33F45" w:rsidRPr="009130F9" w:rsidRDefault="00E33F45" w:rsidP="00957E14">
      <w:pPr>
        <w:pStyle w:val="NoSpacing"/>
        <w:spacing w:line="360" w:lineRule="auto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Law of Evidence</w:t>
      </w:r>
    </w:p>
    <w:p w:rsidR="00E33F45" w:rsidRPr="009130F9" w:rsidRDefault="00E33F45" w:rsidP="00957E14">
      <w:pPr>
        <w:pStyle w:val="NoSpacing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9130F9">
        <w:rPr>
          <w:rFonts w:ascii="Times New Roman" w:hAnsi="Times New Roman" w:cs="Times New Roman"/>
          <w:sz w:val="36"/>
          <w:szCs w:val="36"/>
        </w:rPr>
        <w:t>Teaching Material</w:t>
      </w:r>
    </w:p>
    <w:p w:rsidR="00E33F45" w:rsidRPr="009130F9" w:rsidRDefault="00E33F45" w:rsidP="00957E14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E33F45" w:rsidRPr="009130F9" w:rsidRDefault="00E33F45" w:rsidP="00957E14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E33F45" w:rsidRPr="009130F9" w:rsidRDefault="00E33F45" w:rsidP="00957E14">
      <w:pPr>
        <w:pStyle w:val="Title"/>
        <w:spacing w:line="360" w:lineRule="auto"/>
        <w:jc w:val="left"/>
        <w:rPr>
          <w:rFonts w:ascii="Times New Roman" w:hAnsi="Times New Roman" w:cs="Times New Roman"/>
        </w:rPr>
      </w:pPr>
      <w:r w:rsidRPr="009130F9">
        <w:rPr>
          <w:rFonts w:ascii="Times New Roman" w:hAnsi="Times New Roman" w:cs="Times New Roman"/>
        </w:rPr>
        <w:t>Prepared by:</w:t>
      </w:r>
    </w:p>
    <w:p w:rsidR="00E33F45" w:rsidRPr="009130F9" w:rsidRDefault="00E33F45" w:rsidP="00957E14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hAnsi="Times New Roman" w:cs="Times New Roman"/>
          <w:sz w:val="36"/>
          <w:szCs w:val="36"/>
        </w:rPr>
        <w:t xml:space="preserve"> </w:t>
      </w:r>
    </w:p>
    <w:p w:rsidR="00E33F45" w:rsidRPr="009130F9" w:rsidRDefault="00E33F45" w:rsidP="00957E14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Kahsay Debesu, (LL.B, Lecture)</w:t>
      </w:r>
    </w:p>
    <w:p w:rsidR="00E33F45" w:rsidRPr="009130F9" w:rsidRDefault="00E33F45" w:rsidP="00957E14">
      <w:pPr>
        <w:pStyle w:val="Title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130F9">
        <w:rPr>
          <w:rFonts w:ascii="Times New Roman" w:hAnsi="Times New Roman" w:cs="Times New Roman"/>
          <w:sz w:val="24"/>
          <w:szCs w:val="24"/>
        </w:rPr>
        <w:t>&amp;</w:t>
      </w:r>
    </w:p>
    <w:p w:rsidR="00E33F45" w:rsidRPr="009130F9" w:rsidRDefault="00E33F45" w:rsidP="00957E14">
      <w:pPr>
        <w:pStyle w:val="Subtitle"/>
        <w:spacing w:line="360" w:lineRule="auto"/>
        <w:rPr>
          <w:rFonts w:ascii="Times New Roman" w:hAnsi="Times New Roman" w:cs="Times New Roman"/>
          <w:b/>
          <w:bCs/>
          <w:lang w:eastAsia="ar-SA"/>
        </w:rPr>
      </w:pPr>
      <w:r>
        <w:rPr>
          <w:rFonts w:ascii="Times New Roman" w:hAnsi="Times New Roman" w:cs="Times New Roman"/>
          <w:b/>
          <w:bCs/>
          <w:lang w:eastAsia="ar-SA"/>
        </w:rPr>
        <w:t>Andualem Eshetu( LL.B, Assistant Lecturer)</w:t>
      </w:r>
    </w:p>
    <w:p w:rsidR="00E33F45" w:rsidRPr="009130F9" w:rsidRDefault="00E33F45" w:rsidP="00957E14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Pr="009130F9" w:rsidRDefault="00E33F45" w:rsidP="008B12F6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Pr="009130F9" w:rsidRDefault="00E33F45" w:rsidP="008B12F6">
      <w:pPr>
        <w:pStyle w:val="NoSpacing"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Pr="009130F9" w:rsidRDefault="00E33F45" w:rsidP="008B12F6">
      <w:pPr>
        <w:pStyle w:val="NoSpacing"/>
        <w:spacing w:line="360" w:lineRule="auto"/>
        <w:rPr>
          <w:rFonts w:ascii="Times New Roman" w:hAnsi="Times New Roman" w:cs="Times New Roman"/>
          <w:sz w:val="36"/>
          <w:szCs w:val="36"/>
        </w:rPr>
      </w:pPr>
    </w:p>
    <w:p w:rsidR="00E33F45" w:rsidRPr="009130F9" w:rsidRDefault="00E33F45" w:rsidP="008B12F6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30F9">
        <w:rPr>
          <w:rFonts w:ascii="Times New Roman" w:hAnsi="Times New Roman" w:cs="Times New Roman"/>
          <w:b/>
          <w:bCs/>
          <w:sz w:val="32"/>
          <w:szCs w:val="32"/>
        </w:rPr>
        <w:t>Prepared under the Sponsorship of the Justice and Legal System Research Institute</w:t>
      </w:r>
    </w:p>
    <w:p w:rsidR="00E33F45" w:rsidRPr="009130F9" w:rsidRDefault="00E33F45" w:rsidP="008B12F6">
      <w:pPr>
        <w:pStyle w:val="NoSpacing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E33F45" w:rsidRPr="009130F9" w:rsidRDefault="00E33F45" w:rsidP="008B12F6">
      <w:pPr>
        <w:pStyle w:val="NoSpacing"/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E33F45" w:rsidRPr="009130F9" w:rsidRDefault="00E33F45" w:rsidP="008B12F6">
      <w:pPr>
        <w:pStyle w:val="NoSpacing"/>
        <w:spacing w:line="360" w:lineRule="auto"/>
        <w:rPr>
          <w:rFonts w:ascii="Times New Roman" w:hAnsi="Times New Roman" w:cs="Times New Roman"/>
        </w:rPr>
      </w:pPr>
    </w:p>
    <w:p w:rsidR="00E33F45" w:rsidRPr="009130F9" w:rsidRDefault="00E33F45" w:rsidP="008B12F6">
      <w:pPr>
        <w:pStyle w:val="NoSpacing"/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9130F9">
        <w:rPr>
          <w:rFonts w:ascii="Times New Roman" w:hAnsi="Times New Roman" w:cs="Times New Roman"/>
          <w:b/>
          <w:bCs/>
          <w:sz w:val="28"/>
          <w:szCs w:val="28"/>
        </w:rPr>
        <w:t>2009</w:t>
      </w:r>
    </w:p>
    <w:p w:rsidR="00E33F45" w:rsidRPr="009130F9" w:rsidRDefault="00E33F45" w:rsidP="008B12F6">
      <w:pPr>
        <w:pStyle w:val="NoSpacing"/>
        <w:spacing w:line="360" w:lineRule="auto"/>
        <w:rPr>
          <w:rFonts w:ascii="Times New Roman" w:hAnsi="Times New Roman" w:cs="Times New Roman"/>
        </w:rPr>
      </w:pPr>
    </w:p>
    <w:p w:rsidR="00E33F45" w:rsidRDefault="00E33F45" w:rsidP="008B12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Default="00E33F45" w:rsidP="008B12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Default="00E33F45" w:rsidP="008B12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Default="00E33F45" w:rsidP="008B12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Default="00E33F45" w:rsidP="008B12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Default="00E33F45" w:rsidP="008B12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Default="00E33F45" w:rsidP="008B12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Default="00E33F45" w:rsidP="008B12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Default="00E33F45" w:rsidP="008B12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E33F45" w:rsidRPr="009130F9" w:rsidRDefault="00E33F45" w:rsidP="008B12F6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130F9">
        <w:rPr>
          <w:rFonts w:ascii="Times New Roman" w:hAnsi="Times New Roman" w:cs="Times New Roman"/>
          <w:b/>
          <w:bCs/>
          <w:sz w:val="32"/>
          <w:szCs w:val="32"/>
        </w:rPr>
        <w:t>Table of Contents</w:t>
      </w:r>
    </w:p>
    <w:p w:rsidR="00E33F45" w:rsidRPr="009130F9" w:rsidRDefault="00E33F45" w:rsidP="008B12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Justified</w:t>
      </w:r>
    </w:p>
    <w:p w:rsidR="00E33F45" w:rsidRDefault="00E33F45" w:rsidP="008B12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 type: Times New Roman</w:t>
      </w:r>
    </w:p>
    <w:p w:rsidR="00E33F45" w:rsidRDefault="00E33F45" w:rsidP="008B12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Font Size: 12 (Content)</w:t>
      </w:r>
    </w:p>
    <w:p w:rsidR="00E33F45" w:rsidRDefault="00E33F45" w:rsidP="008B12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14 and Bold and Center (Chapter Title)</w:t>
      </w:r>
    </w:p>
    <w:p w:rsidR="00E33F45" w:rsidRDefault="00E33F45" w:rsidP="008B12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12 and Bold (Headings)</w:t>
      </w:r>
    </w:p>
    <w:p w:rsidR="00E33F45" w:rsidRDefault="00E33F45" w:rsidP="008B12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Line Spacing: 1.5 lines</w:t>
      </w:r>
    </w:p>
    <w:p w:rsidR="00E33F45" w:rsidRPr="009130F9" w:rsidRDefault="00E33F45" w:rsidP="008B12F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 space between paragraphs</w:t>
      </w:r>
    </w:p>
    <w:p w:rsidR="00E33F45" w:rsidRPr="009130F9" w:rsidRDefault="00E33F45" w:rsidP="008B12F6">
      <w:pPr>
        <w:spacing w:line="360" w:lineRule="auto"/>
        <w:rPr>
          <w:rFonts w:ascii="Times New Roman" w:hAnsi="Times New Roman" w:cs="Times New Roman"/>
        </w:rPr>
      </w:pPr>
    </w:p>
    <w:sectPr w:rsidR="00E33F45" w:rsidRPr="009130F9" w:rsidSect="008B12F6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embedSystemFonts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8B12F6"/>
    <w:rsid w:val="004F5CA4"/>
    <w:rsid w:val="006521AD"/>
    <w:rsid w:val="006E1674"/>
    <w:rsid w:val="007A5406"/>
    <w:rsid w:val="00880A30"/>
    <w:rsid w:val="008B12F6"/>
    <w:rsid w:val="009130F9"/>
    <w:rsid w:val="00957E14"/>
    <w:rsid w:val="00C06F88"/>
    <w:rsid w:val="00DA063F"/>
    <w:rsid w:val="00E33F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5406"/>
    <w:pPr>
      <w:spacing w:after="200" w:line="276" w:lineRule="auto"/>
    </w:pPr>
    <w:rPr>
      <w:rFonts w:cs="Calibri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99"/>
    <w:qFormat/>
    <w:rsid w:val="008B12F6"/>
    <w:rPr>
      <w:rFonts w:eastAsia="Times New Roman" w:cs="Calibri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8B12F6"/>
    <w:rPr>
      <w:rFonts w:eastAsia="Times New Roman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rsid w:val="008B12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B12F6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8B12F6"/>
    <w:pPr>
      <w:spacing w:after="60" w:line="240" w:lineRule="auto"/>
      <w:jc w:val="center"/>
      <w:outlineLvl w:val="1"/>
    </w:pPr>
    <w:rPr>
      <w:rFonts w:ascii="Arial" w:eastAsia="Times New Roman" w:hAnsi="Arial" w:cs="Arial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8B12F6"/>
    <w:rPr>
      <w:rFonts w:ascii="Arial" w:hAnsi="Arial" w:cs="Arial"/>
      <w:sz w:val="24"/>
      <w:szCs w:val="24"/>
    </w:rPr>
  </w:style>
  <w:style w:type="paragraph" w:styleId="Title">
    <w:name w:val="Title"/>
    <w:basedOn w:val="Normal"/>
    <w:next w:val="Subtitle"/>
    <w:link w:val="TitleChar"/>
    <w:uiPriority w:val="99"/>
    <w:qFormat/>
    <w:rsid w:val="008B12F6"/>
    <w:pPr>
      <w:suppressAutoHyphens/>
      <w:spacing w:after="0" w:line="240" w:lineRule="auto"/>
      <w:jc w:val="center"/>
    </w:pPr>
    <w:rPr>
      <w:rFonts w:ascii="Arial Narrow" w:eastAsia="Times New Roman" w:hAnsi="Arial Narrow" w:cs="Arial Narrow"/>
      <w:b/>
      <w:bCs/>
      <w:sz w:val="32"/>
      <w:szCs w:val="32"/>
      <w:lang w:eastAsia="ar-SA"/>
    </w:rPr>
  </w:style>
  <w:style w:type="character" w:customStyle="1" w:styleId="TitleChar">
    <w:name w:val="Title Char"/>
    <w:basedOn w:val="DefaultParagraphFont"/>
    <w:link w:val="Title"/>
    <w:uiPriority w:val="99"/>
    <w:locked/>
    <w:rsid w:val="008B12F6"/>
    <w:rPr>
      <w:rFonts w:ascii="Arial Narrow" w:hAnsi="Arial Narrow" w:cs="Arial Narrow"/>
      <w:b/>
      <w:bCs/>
      <w:sz w:val="32"/>
      <w:szCs w:val="32"/>
      <w:lang w:eastAsia="ar-SA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8614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Pages>2</Pages>
  <Words>68</Words>
  <Characters>388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 Family</dc:title>
  <dc:subject>Teaching Material</dc:subject>
  <dc:creator>Jes</dc:creator>
  <cp:keywords/>
  <dc:description/>
  <cp:lastModifiedBy>Jes</cp:lastModifiedBy>
  <cp:revision>2</cp:revision>
  <dcterms:created xsi:type="dcterms:W3CDTF">2009-05-16T11:19:00Z</dcterms:created>
  <dcterms:modified xsi:type="dcterms:W3CDTF">2009-05-16T11:19:00Z</dcterms:modified>
</cp:coreProperties>
</file>